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336F14C1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7EBF9BAD" w14:textId="6A154D47" w:rsidR="003D1B71" w:rsidRDefault="008B4356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108A67EB" wp14:editId="4D5E5BFB">
                  <wp:extent cx="2230162" cy="1567180"/>
                  <wp:effectExtent l="7620" t="0" r="635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235708" cy="1571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17C42593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5AE23744" w14:textId="6E171725" w:rsidR="003D1B71" w:rsidRPr="0050089E" w:rsidRDefault="005D6078" w:rsidP="00310F17">
            <w:pPr>
              <w:pStyle w:val="Title"/>
              <w:rPr>
                <w:rFonts w:ascii="Times New Roman" w:hAnsi="Times New Roman"/>
              </w:rPr>
            </w:pPr>
            <w:r w:rsidRPr="0050089E">
              <w:rPr>
                <w:rFonts w:ascii="Times New Roman" w:hAnsi="Times New Roman"/>
              </w:rPr>
              <w:t>Isheunesu</w:t>
            </w:r>
            <w:r w:rsidR="003D1B71" w:rsidRPr="0050089E">
              <w:rPr>
                <w:rFonts w:ascii="Times New Roman" w:hAnsi="Times New Roman"/>
              </w:rPr>
              <w:br/>
            </w:r>
            <w:r w:rsidRPr="0050089E">
              <w:rPr>
                <w:rFonts w:ascii="Times New Roman" w:hAnsi="Times New Roman"/>
              </w:rPr>
              <w:t>Tembo</w:t>
            </w:r>
          </w:p>
        </w:tc>
      </w:tr>
      <w:tr w:rsidR="003D1B71" w14:paraId="0789D382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477BFCEA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7AA27DD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46C1887A" w14:textId="749D3105" w:rsidR="003D1B71" w:rsidRPr="0050089E" w:rsidRDefault="005D6078" w:rsidP="00AC6C7E">
            <w:pPr>
              <w:pStyle w:val="Heading2"/>
              <w:rPr>
                <w:rFonts w:ascii="Times New Roman" w:hAnsi="Times New Roman" w:cs="Times New Roman"/>
                <w:color w:val="0072C7"/>
                <w:sz w:val="40"/>
                <w:szCs w:val="40"/>
                <w:vertAlign w:val="superscript"/>
              </w:rPr>
            </w:pPr>
            <w:r w:rsidRPr="0050089E">
              <w:rPr>
                <w:rFonts w:ascii="Times New Roman" w:hAnsi="Times New Roman" w:cs="Times New Roman"/>
                <w:color w:val="0072C7"/>
                <w:sz w:val="40"/>
                <w:szCs w:val="40"/>
                <w:vertAlign w:val="superscript"/>
              </w:rPr>
              <w:t>Education</w:t>
            </w:r>
          </w:p>
          <w:p w14:paraId="4D6E7078" w14:textId="16D0AA2C" w:rsidR="005D6078" w:rsidRPr="005D6078" w:rsidRDefault="005D6078" w:rsidP="005D6078">
            <w:pPr>
              <w:pStyle w:val="ListParagraph"/>
              <w:numPr>
                <w:ilvl w:val="0"/>
                <w:numId w:val="6"/>
              </w:numPr>
              <w:rPr>
                <w:sz w:val="28"/>
                <w:szCs w:val="28"/>
              </w:rPr>
            </w:pPr>
            <w:r w:rsidRPr="005D6078">
              <w:rPr>
                <w:sz w:val="28"/>
                <w:szCs w:val="28"/>
              </w:rPr>
              <w:t>Currently doing Bachelor in Software Engineering</w:t>
            </w:r>
          </w:p>
          <w:p w14:paraId="5AE79F7A" w14:textId="28B4923D" w:rsidR="005D6078" w:rsidRDefault="005D6078" w:rsidP="005D6078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/>
                <w:sz w:val="28"/>
                <w:szCs w:val="28"/>
              </w:rPr>
            </w:pPr>
            <w:r w:rsidRPr="005D6078">
              <w:rPr>
                <w:rFonts w:ascii="Times New Roman" w:hAnsi="Times New Roman"/>
                <w:sz w:val="28"/>
                <w:szCs w:val="28"/>
              </w:rPr>
              <w:t>Deep Learning Specialization Coursera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hyperlink r:id="rId11" w:history="1">
              <w:r w:rsidRPr="00D30C2D">
                <w:rPr>
                  <w:rStyle w:val="Hyperlink"/>
                  <w:rFonts w:ascii="Times New Roman" w:hAnsi="Times New Roman"/>
                  <w:sz w:val="28"/>
                  <w:szCs w:val="28"/>
                </w:rPr>
                <w:t>https://coursera.org/share/0b3971b19b56a19e128d795fc983b189</w:t>
              </w:r>
            </w:hyperlink>
          </w:p>
          <w:p w14:paraId="773E8B6B" w14:textId="309D01BE" w:rsidR="005D6078" w:rsidRDefault="005D6078" w:rsidP="005D6078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Tensorflow Specialization Coursera </w:t>
            </w:r>
          </w:p>
          <w:p w14:paraId="1258A201" w14:textId="43AFB040" w:rsidR="005D6078" w:rsidRDefault="00286367" w:rsidP="005D6078">
            <w:pPr>
              <w:pStyle w:val="ListParagraph"/>
              <w:numPr>
                <w:ilvl w:val="0"/>
                <w:numId w:val="0"/>
              </w:numPr>
              <w:ind w:left="720"/>
              <w:rPr>
                <w:rFonts w:ascii="Times New Roman" w:hAnsi="Times New Roman"/>
                <w:sz w:val="28"/>
                <w:szCs w:val="28"/>
              </w:rPr>
            </w:pPr>
            <w:hyperlink r:id="rId12" w:history="1">
              <w:r w:rsidR="005D6078" w:rsidRPr="00D30C2D">
                <w:rPr>
                  <w:rStyle w:val="Hyperlink"/>
                  <w:rFonts w:ascii="Times New Roman" w:hAnsi="Times New Roman"/>
                  <w:sz w:val="28"/>
                  <w:szCs w:val="28"/>
                </w:rPr>
                <w:t>https://coursera.org/share/ee29762cc771fa2c53f74cc5936773e9</w:t>
              </w:r>
            </w:hyperlink>
          </w:p>
          <w:p w14:paraId="14AAE2DA" w14:textId="4444C918" w:rsidR="003D1B71" w:rsidRPr="00740017" w:rsidRDefault="003D1B71" w:rsidP="00306313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</w:p>
          <w:p w14:paraId="7ACD8D93" w14:textId="0D7C6EB7" w:rsidR="003D1B71" w:rsidRPr="0050089E" w:rsidRDefault="005D6078" w:rsidP="00AC6C7E">
            <w:pPr>
              <w:pStyle w:val="Heading2"/>
              <w:rPr>
                <w:rFonts w:ascii="Times New Roman" w:hAnsi="Times New Roman" w:cs="Times New Roman"/>
                <w:color w:val="0072C7"/>
                <w:sz w:val="28"/>
                <w:szCs w:val="28"/>
              </w:rPr>
            </w:pPr>
            <w:r w:rsidRPr="0050089E">
              <w:rPr>
                <w:rFonts w:ascii="Times New Roman" w:hAnsi="Times New Roman" w:cs="Times New Roman"/>
                <w:color w:val="0072C7"/>
                <w:sz w:val="28"/>
                <w:szCs w:val="28"/>
              </w:rPr>
              <w:t>Software  Projects</w:t>
            </w:r>
          </w:p>
          <w:p w14:paraId="79B008FE" w14:textId="31F7CB5B" w:rsidR="005D6078" w:rsidRPr="00293B5D" w:rsidRDefault="005D6078" w:rsidP="005D6078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293B5D">
              <w:rPr>
                <w:rFonts w:ascii="Times New Roman" w:hAnsi="Times New Roman"/>
                <w:b/>
                <w:bCs/>
                <w:sz w:val="28"/>
                <w:szCs w:val="28"/>
              </w:rPr>
              <w:t>Android Online English Quiz Application</w:t>
            </w:r>
          </w:p>
          <w:p w14:paraId="0A412832" w14:textId="6998CD16" w:rsidR="005D6078" w:rsidRDefault="005D6078" w:rsidP="00293B5D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created an online quiz application that </w:t>
            </w:r>
            <w:r w:rsidR="00293B5D">
              <w:rPr>
                <w:rFonts w:ascii="Times New Roman" w:hAnsi="Times New Roman"/>
                <w:sz w:val="28"/>
                <w:szCs w:val="28"/>
              </w:rPr>
              <w:t>allows users to take English quiz questions</w:t>
            </w:r>
          </w:p>
          <w:p w14:paraId="581687DE" w14:textId="04FC02B5" w:rsidR="005D6078" w:rsidRDefault="00293B5D" w:rsidP="00293B5D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Integrated Firebase authentication , database into the application</w:t>
            </w:r>
          </w:p>
          <w:p w14:paraId="6FA76298" w14:textId="46C16CFB" w:rsidR="00293B5D" w:rsidRDefault="00293B5D" w:rsidP="00293B5D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Implemented firebase database UI to populate the recyclerview with data from firebase database</w:t>
            </w:r>
          </w:p>
          <w:p w14:paraId="057EBF17" w14:textId="0018A614" w:rsidR="00293B5D" w:rsidRDefault="00293B5D" w:rsidP="00293B5D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Used object oriented programming to create model classes that retrieve and send data to firebase </w:t>
            </w:r>
          </w:p>
          <w:p w14:paraId="4CA7F8F3" w14:textId="61738A76" w:rsidR="00293B5D" w:rsidRDefault="00293B5D" w:rsidP="00293B5D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Integrated glide library to retrieve images from the database and populate the imageview</w:t>
            </w:r>
          </w:p>
          <w:p w14:paraId="2893A922" w14:textId="3F9F8FEE" w:rsidR="00293B5D" w:rsidRDefault="00293B5D" w:rsidP="00293B5D">
            <w:pPr>
              <w:pStyle w:val="ListParagraph"/>
              <w:numPr>
                <w:ilvl w:val="0"/>
                <w:numId w:val="0"/>
              </w:numPr>
              <w:ind w:left="720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293B5D">
              <w:rPr>
                <w:rFonts w:ascii="Times New Roman" w:hAnsi="Times New Roman"/>
                <w:b/>
                <w:bCs/>
                <w:sz w:val="28"/>
                <w:szCs w:val="28"/>
              </w:rPr>
              <w:t>Project link</w:t>
            </w:r>
          </w:p>
          <w:p w14:paraId="676163AB" w14:textId="3D6A44E2" w:rsidR="00293B5D" w:rsidRPr="00293B5D" w:rsidRDefault="00293B5D" w:rsidP="00293B5D">
            <w:pPr>
              <w:pStyle w:val="ListParagraph"/>
              <w:numPr>
                <w:ilvl w:val="0"/>
                <w:numId w:val="0"/>
              </w:numPr>
              <w:ind w:left="720"/>
              <w:rPr>
                <w:rFonts w:ascii="Times New Roman" w:hAnsi="Times New Roman"/>
                <w:sz w:val="28"/>
                <w:szCs w:val="28"/>
              </w:rPr>
            </w:pPr>
            <w:r w:rsidRPr="00293B5D">
              <w:rPr>
                <w:rFonts w:ascii="Times New Roman" w:hAnsi="Times New Roman"/>
                <w:sz w:val="28"/>
                <w:szCs w:val="28"/>
              </w:rPr>
              <w:t>https://github.com/isheunesutembo/Android-</w:t>
            </w:r>
            <w:r w:rsidRPr="00293B5D">
              <w:rPr>
                <w:rFonts w:ascii="Times New Roman" w:hAnsi="Times New Roman"/>
                <w:sz w:val="28"/>
                <w:szCs w:val="28"/>
              </w:rPr>
              <w:lastRenderedPageBreak/>
              <w:t>Quiz-</w:t>
            </w:r>
          </w:p>
          <w:p w14:paraId="1D9B4AFF" w14:textId="77777777" w:rsidR="00293B5D" w:rsidRPr="005D6078" w:rsidRDefault="00293B5D" w:rsidP="005D6078">
            <w:pPr>
              <w:pStyle w:val="ListParagraph"/>
              <w:numPr>
                <w:ilvl w:val="0"/>
                <w:numId w:val="0"/>
              </w:numPr>
              <w:ind w:left="720"/>
              <w:rPr>
                <w:rFonts w:ascii="Times New Roman" w:hAnsi="Times New Roman"/>
                <w:sz w:val="28"/>
                <w:szCs w:val="28"/>
              </w:rPr>
            </w:pPr>
          </w:p>
          <w:p w14:paraId="18AA6382" w14:textId="77777777" w:rsidR="0016121E" w:rsidRDefault="005D6078" w:rsidP="005D6078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         </w:t>
            </w:r>
          </w:p>
          <w:p w14:paraId="23AEE798" w14:textId="5DFC4C4E" w:rsidR="005D6078" w:rsidRDefault="005D6078" w:rsidP="005D6078">
            <w:pPr>
              <w:ind w:left="720" w:hanging="360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5D6078">
              <w:rPr>
                <w:rFonts w:ascii="Times New Roman" w:hAnsi="Times New Roman"/>
                <w:b/>
                <w:bCs/>
                <w:sz w:val="28"/>
                <w:szCs w:val="28"/>
              </w:rPr>
              <w:t>2.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TB Computer Aided Diagnosis using Deep Convolutional Neural Net (ResNet Model)</w:t>
            </w:r>
          </w:p>
          <w:p w14:paraId="3308468C" w14:textId="5A3B5C5D" w:rsidR="005D6078" w:rsidRPr="00293B5D" w:rsidRDefault="005D6078" w:rsidP="00293B5D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/>
                <w:sz w:val="28"/>
                <w:szCs w:val="28"/>
              </w:rPr>
            </w:pPr>
            <w:r w:rsidRPr="00293B5D">
              <w:rPr>
                <w:rFonts w:ascii="Times New Roman" w:hAnsi="Times New Roman"/>
                <w:sz w:val="28"/>
                <w:szCs w:val="28"/>
              </w:rPr>
              <w:t xml:space="preserve">created a deep learning flask web app to detect Tuberculosis </w:t>
            </w:r>
          </w:p>
          <w:p w14:paraId="550A964C" w14:textId="77D2043D" w:rsidR="00293B5D" w:rsidRDefault="00293B5D" w:rsidP="00293B5D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/>
                <w:sz w:val="28"/>
                <w:szCs w:val="28"/>
              </w:rPr>
            </w:pPr>
            <w:r w:rsidRPr="00293B5D">
              <w:rPr>
                <w:rFonts w:ascii="Times New Roman" w:hAnsi="Times New Roman"/>
                <w:sz w:val="28"/>
                <w:szCs w:val="28"/>
              </w:rPr>
              <w:t>trained a convolutional neural network using keras api and tensorflow to train on tuberculosis images</w:t>
            </w:r>
          </w:p>
          <w:p w14:paraId="49DA9830" w14:textId="02DED85F" w:rsidR="00306313" w:rsidRDefault="00293B5D" w:rsidP="00306313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used flask to create the api for sending and requesting data from the machine learning model</w:t>
            </w:r>
          </w:p>
          <w:p w14:paraId="6246E22F" w14:textId="77777777" w:rsidR="00306313" w:rsidRDefault="00306313" w:rsidP="00306313">
            <w:pPr>
              <w:pStyle w:val="ListParagraph"/>
              <w:numPr>
                <w:ilvl w:val="0"/>
                <w:numId w:val="0"/>
              </w:numPr>
              <w:ind w:left="720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293B5D">
              <w:rPr>
                <w:rFonts w:ascii="Times New Roman" w:hAnsi="Times New Roman"/>
                <w:b/>
                <w:bCs/>
                <w:sz w:val="28"/>
                <w:szCs w:val="28"/>
              </w:rPr>
              <w:t>Project link</w:t>
            </w:r>
          </w:p>
          <w:p w14:paraId="3A1F6A89" w14:textId="77777777" w:rsidR="00306313" w:rsidRDefault="00306313" w:rsidP="00306313">
            <w:pPr>
              <w:pStyle w:val="ListParagraph"/>
              <w:numPr>
                <w:ilvl w:val="0"/>
                <w:numId w:val="0"/>
              </w:numPr>
              <w:ind w:left="720"/>
              <w:rPr>
                <w:rFonts w:ascii="Times New Roman" w:hAnsi="Times New Roman"/>
                <w:sz w:val="28"/>
                <w:szCs w:val="28"/>
              </w:rPr>
            </w:pPr>
          </w:p>
          <w:p w14:paraId="4E0CFE3F" w14:textId="6B2E1669" w:rsidR="00293B5D" w:rsidRDefault="00306313" w:rsidP="00306313">
            <w:pPr>
              <w:ind w:left="360"/>
              <w:rPr>
                <w:rFonts w:ascii="Times New Roman" w:hAnsi="Times New Roman"/>
                <w:sz w:val="28"/>
                <w:szCs w:val="28"/>
              </w:rPr>
            </w:pPr>
            <w:hyperlink r:id="rId13" w:history="1">
              <w:r w:rsidRPr="006610CE">
                <w:rPr>
                  <w:rStyle w:val="Hyperlink"/>
                  <w:rFonts w:ascii="Times New Roman" w:hAnsi="Times New Roman"/>
                  <w:sz w:val="28"/>
                  <w:szCs w:val="28"/>
                </w:rPr>
                <w:t>https://github.com/isheunesutembo/TB-Computer-Aided-Diagnosis-Using-Deep-Learning</w:t>
              </w:r>
            </w:hyperlink>
          </w:p>
          <w:p w14:paraId="672D6B8A" w14:textId="77777777" w:rsidR="00306313" w:rsidRPr="00306313" w:rsidRDefault="00306313" w:rsidP="00306313">
            <w:pPr>
              <w:ind w:left="360"/>
              <w:rPr>
                <w:rFonts w:ascii="Times New Roman" w:hAnsi="Times New Roman"/>
                <w:sz w:val="28"/>
                <w:szCs w:val="28"/>
              </w:rPr>
            </w:pPr>
          </w:p>
          <w:p w14:paraId="40F0D651" w14:textId="62D51534" w:rsidR="005D6078" w:rsidRDefault="005D6078" w:rsidP="005D6078">
            <w:pPr>
              <w:ind w:left="720" w:hanging="360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3.</w:t>
            </w:r>
            <w:r w:rsidRPr="005D6078">
              <w:rPr>
                <w:rFonts w:ascii="Times New Roman" w:hAnsi="Times New Roman"/>
                <w:b/>
                <w:bCs/>
                <w:sz w:val="28"/>
                <w:szCs w:val="28"/>
              </w:rPr>
              <w:t>Web App to predict house prices using machine learning</w:t>
            </w:r>
          </w:p>
          <w:p w14:paraId="239B65BA" w14:textId="55B3BEE7" w:rsidR="005D6078" w:rsidRDefault="005D6078" w:rsidP="00293B5D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/>
                <w:sz w:val="28"/>
                <w:szCs w:val="28"/>
              </w:rPr>
            </w:pPr>
            <w:r w:rsidRPr="00293B5D">
              <w:rPr>
                <w:rFonts w:ascii="Times New Roman" w:hAnsi="Times New Roman"/>
                <w:sz w:val="28"/>
                <w:szCs w:val="28"/>
              </w:rPr>
              <w:t>Implemented a flask web application that uses a random forest trained machine learning model to predict house prices.</w:t>
            </w:r>
          </w:p>
          <w:p w14:paraId="6BAF7669" w14:textId="36A86BD3" w:rsidR="00293B5D" w:rsidRPr="00293B5D" w:rsidRDefault="00293B5D" w:rsidP="00293B5D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Used scikit-learn </w:t>
            </w:r>
            <w:r w:rsidR="00306313">
              <w:rPr>
                <w:rFonts w:ascii="Times New Roman" w:hAnsi="Times New Roman"/>
                <w:sz w:val="28"/>
                <w:szCs w:val="28"/>
              </w:rPr>
              <w:t>to implement the random forest model</w:t>
            </w:r>
          </w:p>
          <w:p w14:paraId="42C7B7B1" w14:textId="77777777" w:rsidR="00306313" w:rsidRDefault="00306313" w:rsidP="00306313">
            <w:pPr>
              <w:pStyle w:val="ListParagraph"/>
              <w:numPr>
                <w:ilvl w:val="0"/>
                <w:numId w:val="0"/>
              </w:numPr>
              <w:ind w:left="720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293B5D">
              <w:rPr>
                <w:rFonts w:ascii="Times New Roman" w:hAnsi="Times New Roman"/>
                <w:b/>
                <w:bCs/>
                <w:sz w:val="28"/>
                <w:szCs w:val="28"/>
              </w:rPr>
              <w:t>Project link</w:t>
            </w:r>
          </w:p>
          <w:p w14:paraId="09AD58FB" w14:textId="77777777" w:rsidR="00293B5D" w:rsidRDefault="00293B5D" w:rsidP="005D6078">
            <w:pPr>
              <w:ind w:left="720" w:hanging="360"/>
              <w:rPr>
                <w:rFonts w:ascii="Times New Roman" w:hAnsi="Times New Roman"/>
                <w:sz w:val="28"/>
                <w:szCs w:val="28"/>
              </w:rPr>
            </w:pPr>
          </w:p>
          <w:p w14:paraId="73C94C55" w14:textId="3ECE3D56" w:rsidR="005D6078" w:rsidRDefault="00286367" w:rsidP="005D6078">
            <w:pPr>
              <w:ind w:left="720" w:hanging="360"/>
              <w:rPr>
                <w:rStyle w:val="Hyperlink"/>
                <w:rFonts w:ascii="Times New Roman" w:hAnsi="Times New Roman"/>
                <w:sz w:val="28"/>
                <w:szCs w:val="28"/>
              </w:rPr>
            </w:pPr>
            <w:hyperlink r:id="rId14" w:history="1">
              <w:r w:rsidR="005D6078" w:rsidRPr="00D30C2D">
                <w:rPr>
                  <w:rStyle w:val="Hyperlink"/>
                  <w:rFonts w:ascii="Times New Roman" w:hAnsi="Times New Roman"/>
                  <w:sz w:val="28"/>
                  <w:szCs w:val="28"/>
                </w:rPr>
                <w:t>https://github.com/isheunesutembo/Predicting-House-Prices-Using-Random-Forest-Flask-Web-Application</w:t>
              </w:r>
            </w:hyperlink>
          </w:p>
          <w:p w14:paraId="0913E410" w14:textId="5B20E8CB" w:rsidR="00306313" w:rsidRDefault="00306313" w:rsidP="005D6078">
            <w:pPr>
              <w:ind w:left="720" w:hanging="360"/>
              <w:rPr>
                <w:rStyle w:val="Hyperlink"/>
              </w:rPr>
            </w:pPr>
          </w:p>
          <w:p w14:paraId="188F8951" w14:textId="7319FF1A" w:rsidR="00306313" w:rsidRDefault="00306313" w:rsidP="00306313">
            <w:pPr>
              <w:pStyle w:val="ListParagraph"/>
              <w:numPr>
                <w:ilvl w:val="0"/>
                <w:numId w:val="0"/>
              </w:numPr>
              <w:ind w:left="720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4.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Deployed an application on google playstore</w:t>
            </w:r>
          </w:p>
          <w:p w14:paraId="64DE2F67" w14:textId="05CA03EC" w:rsidR="00306313" w:rsidRDefault="00306313" w:rsidP="00306313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Created a mobile application to allow users to buy ,sell and rent out houses</w:t>
            </w:r>
          </w:p>
          <w:p w14:paraId="32052297" w14:textId="0191D04A" w:rsidR="00306313" w:rsidRDefault="00306313" w:rsidP="00306313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Implemented an authentication system using </w:t>
            </w:r>
            <w:r>
              <w:rPr>
                <w:rFonts w:ascii="Times New Roman" w:hAnsi="Times New Roman"/>
                <w:sz w:val="28"/>
                <w:szCs w:val="28"/>
              </w:rPr>
              <w:lastRenderedPageBreak/>
              <w:t>Firebase</w:t>
            </w:r>
          </w:p>
          <w:p w14:paraId="51F05B55" w14:textId="4EAABBF4" w:rsidR="00306313" w:rsidRDefault="00306313" w:rsidP="00306313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Implemented a database architecture using Firebase Firestore </w:t>
            </w:r>
          </w:p>
          <w:p w14:paraId="06F94F4B" w14:textId="475C8A39" w:rsidR="00306313" w:rsidRDefault="00306313" w:rsidP="00306313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Created model classes using object oriented programming paradigm to send and receive data from Firestore database</w:t>
            </w:r>
          </w:p>
          <w:p w14:paraId="442F7743" w14:textId="33D22B1A" w:rsidR="00306313" w:rsidRPr="00306313" w:rsidRDefault="00306313" w:rsidP="00306313">
            <w:pPr>
              <w:pStyle w:val="ListParagraph"/>
              <w:numPr>
                <w:ilvl w:val="0"/>
                <w:numId w:val="0"/>
              </w:numPr>
              <w:ind w:left="720"/>
              <w:rPr>
                <w:rFonts w:ascii="Times New Roman" w:hAnsi="Times New Roman"/>
                <w:sz w:val="28"/>
                <w:szCs w:val="28"/>
              </w:rPr>
            </w:pPr>
            <w:r w:rsidRPr="00306313">
              <w:rPr>
                <w:rFonts w:ascii="Times New Roman" w:hAnsi="Times New Roman"/>
                <w:sz w:val="28"/>
                <w:szCs w:val="28"/>
              </w:rPr>
              <w:t>https://play.google.com/store/apps/details?id=com.tembosoftwaresolutions.abc</w:t>
            </w:r>
          </w:p>
          <w:p w14:paraId="04DA8F3D" w14:textId="77777777" w:rsidR="005D6078" w:rsidRPr="005D6078" w:rsidRDefault="005D6078" w:rsidP="005D6078">
            <w:pPr>
              <w:pStyle w:val="ListParagraph"/>
              <w:numPr>
                <w:ilvl w:val="0"/>
                <w:numId w:val="0"/>
              </w:numPr>
              <w:ind w:left="720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</w:p>
          <w:p w14:paraId="3ABD2C13" w14:textId="5DD1C9CB" w:rsidR="003D1B71" w:rsidRPr="00740017" w:rsidRDefault="003D1B71" w:rsidP="00AC6C7E">
            <w:pPr>
              <w:rPr>
                <w:rFonts w:ascii="Calibri" w:hAnsi="Calibri" w:cs="Calibri"/>
              </w:rPr>
            </w:pPr>
          </w:p>
          <w:p w14:paraId="0650AF7F" w14:textId="4E1FE2C0" w:rsidR="003D1B71" w:rsidRPr="0050089E" w:rsidRDefault="005D6078" w:rsidP="00AC6C7E">
            <w:pPr>
              <w:pStyle w:val="Heading2"/>
              <w:rPr>
                <w:rFonts w:ascii="Times New Roman" w:hAnsi="Times New Roman" w:cs="Times New Roman"/>
                <w:color w:val="0072C7"/>
                <w:sz w:val="40"/>
                <w:szCs w:val="40"/>
              </w:rPr>
            </w:pPr>
            <w:r w:rsidRPr="0050089E">
              <w:rPr>
                <w:rFonts w:ascii="Times New Roman" w:hAnsi="Times New Roman" w:cs="Times New Roman"/>
                <w:color w:val="0072C7"/>
                <w:sz w:val="40"/>
                <w:szCs w:val="40"/>
              </w:rPr>
              <w:t>Skills</w:t>
            </w:r>
          </w:p>
          <w:p w14:paraId="3AAD01AC" w14:textId="77777777" w:rsidR="00B35B98" w:rsidRDefault="008B4356" w:rsidP="005D6078">
            <w:pPr>
              <w:rPr>
                <w:rFonts w:ascii="Times New Roman" w:hAnsi="Times New Roman"/>
                <w:sz w:val="28"/>
                <w:szCs w:val="28"/>
              </w:rPr>
            </w:pPr>
            <w:r w:rsidRPr="00306313">
              <w:rPr>
                <w:rFonts w:ascii="Times New Roman" w:hAnsi="Times New Roman"/>
                <w:b/>
                <w:bCs/>
                <w:sz w:val="28"/>
                <w:szCs w:val="28"/>
              </w:rPr>
              <w:t>Proficient in</w:t>
            </w:r>
            <w:r w:rsidRPr="00306313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421292C8" w14:textId="77777777" w:rsidR="00B35B98" w:rsidRPr="00B35B98" w:rsidRDefault="008B4356" w:rsidP="00B35B98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/>
                <w:sz w:val="28"/>
                <w:szCs w:val="28"/>
              </w:rPr>
            </w:pPr>
            <w:r w:rsidRPr="00B35B98">
              <w:rPr>
                <w:rFonts w:ascii="Times New Roman" w:hAnsi="Times New Roman"/>
                <w:sz w:val="28"/>
                <w:szCs w:val="28"/>
              </w:rPr>
              <w:t xml:space="preserve">Java, </w:t>
            </w:r>
          </w:p>
          <w:p w14:paraId="57BA7702" w14:textId="77777777" w:rsidR="00B35B98" w:rsidRPr="00B35B98" w:rsidRDefault="008B4356" w:rsidP="00B35B98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/>
                <w:sz w:val="28"/>
                <w:szCs w:val="28"/>
              </w:rPr>
            </w:pPr>
            <w:r w:rsidRPr="00B35B98">
              <w:rPr>
                <w:rFonts w:ascii="Times New Roman" w:hAnsi="Times New Roman"/>
                <w:sz w:val="28"/>
                <w:szCs w:val="28"/>
              </w:rPr>
              <w:t>python,</w:t>
            </w:r>
          </w:p>
          <w:p w14:paraId="3865171D" w14:textId="77777777" w:rsidR="00B35B98" w:rsidRPr="00B35B98" w:rsidRDefault="008B4356" w:rsidP="00B35B98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/>
                <w:sz w:val="28"/>
                <w:szCs w:val="28"/>
              </w:rPr>
            </w:pPr>
            <w:r w:rsidRPr="00B35B98">
              <w:rPr>
                <w:rFonts w:ascii="Times New Roman" w:hAnsi="Times New Roman"/>
                <w:sz w:val="28"/>
                <w:szCs w:val="28"/>
              </w:rPr>
              <w:t xml:space="preserve"> Object Oriented Programming ,</w:t>
            </w:r>
          </w:p>
          <w:p w14:paraId="0F379807" w14:textId="77777777" w:rsidR="00B35B98" w:rsidRPr="00B35B98" w:rsidRDefault="008B4356" w:rsidP="00B35B98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/>
                <w:sz w:val="28"/>
                <w:szCs w:val="28"/>
              </w:rPr>
            </w:pPr>
            <w:r w:rsidRPr="00B35B98">
              <w:rPr>
                <w:rFonts w:ascii="Times New Roman" w:hAnsi="Times New Roman"/>
                <w:sz w:val="28"/>
                <w:szCs w:val="28"/>
              </w:rPr>
              <w:t xml:space="preserve"> Data structures and Algorithms ,</w:t>
            </w:r>
          </w:p>
          <w:p w14:paraId="5DA19E0D" w14:textId="77777777" w:rsidR="00B35B98" w:rsidRPr="00B35B98" w:rsidRDefault="008B4356" w:rsidP="00B35B98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/>
                <w:sz w:val="28"/>
                <w:szCs w:val="28"/>
              </w:rPr>
            </w:pPr>
            <w:r w:rsidRPr="00B35B98">
              <w:rPr>
                <w:rFonts w:ascii="Times New Roman" w:hAnsi="Times New Roman"/>
                <w:sz w:val="28"/>
                <w:szCs w:val="28"/>
              </w:rPr>
              <w:t>Native android development ,</w:t>
            </w:r>
          </w:p>
          <w:p w14:paraId="59BA2B75" w14:textId="77777777" w:rsidR="00B35B98" w:rsidRPr="00B35B98" w:rsidRDefault="008B4356" w:rsidP="00B35B98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/>
                <w:sz w:val="28"/>
                <w:szCs w:val="28"/>
              </w:rPr>
            </w:pPr>
            <w:r w:rsidRPr="00B35B98">
              <w:rPr>
                <w:rFonts w:ascii="Times New Roman" w:hAnsi="Times New Roman"/>
                <w:sz w:val="28"/>
                <w:szCs w:val="28"/>
              </w:rPr>
              <w:t xml:space="preserve">Deep Learning </w:t>
            </w:r>
          </w:p>
          <w:p w14:paraId="384AB16C" w14:textId="1E145D62" w:rsidR="005D6078" w:rsidRPr="00B35B98" w:rsidRDefault="00B35B98" w:rsidP="00B35B98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Flutter and dart programming language</w:t>
            </w:r>
          </w:p>
          <w:p w14:paraId="1DA3AF0E" w14:textId="4C409759" w:rsidR="008B4356" w:rsidRPr="00306313" w:rsidRDefault="008B4356" w:rsidP="005D6078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DDA3758" w14:textId="560F11D3" w:rsidR="003D1B71" w:rsidRPr="0056708E" w:rsidRDefault="003D1B71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14:paraId="70847434" w14:textId="77777777" w:rsidTr="003D1B71">
        <w:trPr>
          <w:trHeight w:val="1164"/>
        </w:trPr>
        <w:tc>
          <w:tcPr>
            <w:tcW w:w="720" w:type="dxa"/>
          </w:tcPr>
          <w:p w14:paraId="4D83DFF8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733FA58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0017E63A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FE7F3E5" w14:textId="77777777" w:rsidR="003D1B71" w:rsidRPr="00590471" w:rsidRDefault="003D1B71" w:rsidP="00222466"/>
        </w:tc>
      </w:tr>
      <w:tr w:rsidR="003D1B71" w14:paraId="09EB75DA" w14:textId="77777777" w:rsidTr="003D1B71">
        <w:trPr>
          <w:trHeight w:val="543"/>
        </w:trPr>
        <w:tc>
          <w:tcPr>
            <w:tcW w:w="720" w:type="dxa"/>
          </w:tcPr>
          <w:p w14:paraId="246AD877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1FF2486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8F4F6A4" wp14:editId="38A6AF3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F2DEAC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6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21673B9" w14:textId="6C07FAD5" w:rsidR="003D1B71" w:rsidRPr="00306313" w:rsidRDefault="005D6078" w:rsidP="00380FD1">
            <w:pPr>
              <w:pStyle w:val="Information"/>
              <w:rPr>
                <w:rFonts w:ascii="Times New Roman" w:hAnsi="Times New Roman"/>
                <w:sz w:val="28"/>
                <w:szCs w:val="28"/>
              </w:rPr>
            </w:pPr>
            <w:r w:rsidRPr="00306313">
              <w:rPr>
                <w:rFonts w:ascii="Times New Roman" w:hAnsi="Times New Roman"/>
                <w:sz w:val="28"/>
                <w:szCs w:val="28"/>
              </w:rPr>
              <w:t>50 Let Oktyabrya 94g ,Kursk , Russia</w:t>
            </w:r>
          </w:p>
        </w:tc>
        <w:tc>
          <w:tcPr>
            <w:tcW w:w="423" w:type="dxa"/>
            <w:vMerge/>
          </w:tcPr>
          <w:p w14:paraId="4262680F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43ED7D9" w14:textId="77777777" w:rsidR="003D1B71" w:rsidRDefault="003D1B71" w:rsidP="005801E5">
            <w:pPr>
              <w:pStyle w:val="Heading1"/>
            </w:pPr>
          </w:p>
        </w:tc>
      </w:tr>
      <w:tr w:rsidR="003D1B71" w14:paraId="6C3E9502" w14:textId="77777777" w:rsidTr="003D1B71">
        <w:trPr>
          <w:trHeight w:val="183"/>
        </w:trPr>
        <w:tc>
          <w:tcPr>
            <w:tcW w:w="720" w:type="dxa"/>
          </w:tcPr>
          <w:p w14:paraId="2914F3C1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3D7F880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2F65019F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0FBF04D" w14:textId="77777777" w:rsidR="003D1B71" w:rsidRDefault="003D1B71" w:rsidP="005801E5">
            <w:pPr>
              <w:pStyle w:val="Heading1"/>
            </w:pPr>
          </w:p>
        </w:tc>
      </w:tr>
      <w:tr w:rsidR="003D1B71" w14:paraId="5FA628C4" w14:textId="77777777" w:rsidTr="003D1B71">
        <w:trPr>
          <w:trHeight w:val="624"/>
        </w:trPr>
        <w:tc>
          <w:tcPr>
            <w:tcW w:w="720" w:type="dxa"/>
          </w:tcPr>
          <w:p w14:paraId="37E7622A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2ADC996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D9DCA2B" wp14:editId="5961BBF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8CA5DA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8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01B61A7" w14:textId="749F8AE3" w:rsidR="003D1B71" w:rsidRPr="00306313" w:rsidRDefault="005D6078" w:rsidP="00380FD1">
            <w:pPr>
              <w:pStyle w:val="Information"/>
              <w:rPr>
                <w:rFonts w:ascii="Times New Roman" w:hAnsi="Times New Roman"/>
                <w:sz w:val="28"/>
                <w:szCs w:val="28"/>
              </w:rPr>
            </w:pPr>
            <w:r w:rsidRPr="00306313">
              <w:rPr>
                <w:rFonts w:ascii="Times New Roman" w:hAnsi="Times New Roman"/>
                <w:sz w:val="28"/>
                <w:szCs w:val="28"/>
              </w:rPr>
              <w:t>+79996083803</w:t>
            </w:r>
          </w:p>
        </w:tc>
        <w:tc>
          <w:tcPr>
            <w:tcW w:w="423" w:type="dxa"/>
            <w:vMerge/>
          </w:tcPr>
          <w:p w14:paraId="557DF532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C345B79" w14:textId="77777777" w:rsidR="003D1B71" w:rsidRDefault="003D1B71" w:rsidP="005801E5">
            <w:pPr>
              <w:pStyle w:val="Heading1"/>
            </w:pPr>
          </w:p>
        </w:tc>
      </w:tr>
      <w:tr w:rsidR="003D1B71" w14:paraId="1C724E71" w14:textId="77777777" w:rsidTr="003D1B71">
        <w:trPr>
          <w:trHeight w:val="183"/>
        </w:trPr>
        <w:tc>
          <w:tcPr>
            <w:tcW w:w="720" w:type="dxa"/>
          </w:tcPr>
          <w:p w14:paraId="0476D20E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D65174F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0A3C22B2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00BB6D8" w14:textId="77777777" w:rsidR="003D1B71" w:rsidRDefault="003D1B71" w:rsidP="005801E5">
            <w:pPr>
              <w:pStyle w:val="Heading1"/>
            </w:pPr>
          </w:p>
        </w:tc>
      </w:tr>
      <w:tr w:rsidR="003D1B71" w14:paraId="28A5D5D2" w14:textId="77777777" w:rsidTr="003D1B71">
        <w:trPr>
          <w:trHeight w:val="633"/>
        </w:trPr>
        <w:tc>
          <w:tcPr>
            <w:tcW w:w="720" w:type="dxa"/>
          </w:tcPr>
          <w:p w14:paraId="683813F3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A623562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5760087" wp14:editId="6AFEFB2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0556D6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20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4A6BDDB" w14:textId="7B6CEE1B" w:rsidR="003D1B71" w:rsidRPr="00306313" w:rsidRDefault="005D6078" w:rsidP="00380FD1">
            <w:pPr>
              <w:pStyle w:val="Information"/>
              <w:rPr>
                <w:rFonts w:ascii="Times New Roman" w:hAnsi="Times New Roman"/>
                <w:sz w:val="28"/>
                <w:szCs w:val="28"/>
              </w:rPr>
            </w:pPr>
            <w:r w:rsidRPr="00306313">
              <w:rPr>
                <w:rFonts w:ascii="Times New Roman" w:hAnsi="Times New Roman"/>
                <w:sz w:val="28"/>
                <w:szCs w:val="28"/>
              </w:rPr>
              <w:t>Isheunesutembo@gmail.com</w:t>
            </w:r>
          </w:p>
        </w:tc>
        <w:tc>
          <w:tcPr>
            <w:tcW w:w="423" w:type="dxa"/>
            <w:vMerge/>
          </w:tcPr>
          <w:p w14:paraId="7BCE3872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1586EF7" w14:textId="77777777" w:rsidR="003D1B71" w:rsidRDefault="003D1B71" w:rsidP="005801E5">
            <w:pPr>
              <w:pStyle w:val="Heading1"/>
            </w:pPr>
          </w:p>
        </w:tc>
      </w:tr>
      <w:tr w:rsidR="003D1B71" w14:paraId="0FBE4C41" w14:textId="77777777" w:rsidTr="003D1B71">
        <w:trPr>
          <w:trHeight w:val="174"/>
        </w:trPr>
        <w:tc>
          <w:tcPr>
            <w:tcW w:w="720" w:type="dxa"/>
          </w:tcPr>
          <w:p w14:paraId="7D0895D4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D68DD3A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AFBD39C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9F1E3D6" w14:textId="77777777" w:rsidR="003D1B71" w:rsidRDefault="003D1B71" w:rsidP="005801E5">
            <w:pPr>
              <w:pStyle w:val="Heading1"/>
            </w:pPr>
          </w:p>
        </w:tc>
      </w:tr>
      <w:tr w:rsidR="003D1B71" w14:paraId="12C50AC5" w14:textId="77777777" w:rsidTr="003D1B71">
        <w:trPr>
          <w:trHeight w:val="633"/>
        </w:trPr>
        <w:tc>
          <w:tcPr>
            <w:tcW w:w="720" w:type="dxa"/>
          </w:tcPr>
          <w:p w14:paraId="12802658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94BB171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2F70022" wp14:editId="68CCEBE5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AF8D4B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pSS9jIAAO7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7E33416" w14:textId="35059837" w:rsidR="003D1B71" w:rsidRPr="00306313" w:rsidRDefault="005D6078" w:rsidP="00380FD1">
            <w:pPr>
              <w:pStyle w:val="Information"/>
              <w:rPr>
                <w:rFonts w:ascii="Times New Roman" w:hAnsi="Times New Roman"/>
                <w:sz w:val="28"/>
                <w:szCs w:val="28"/>
              </w:rPr>
            </w:pPr>
            <w:r w:rsidRPr="00306313">
              <w:rPr>
                <w:rFonts w:ascii="Times New Roman" w:hAnsi="Times New Roman"/>
                <w:sz w:val="28"/>
                <w:szCs w:val="28"/>
              </w:rPr>
              <w:t>https://github.com/isheunesutembo</w:t>
            </w:r>
          </w:p>
        </w:tc>
        <w:tc>
          <w:tcPr>
            <w:tcW w:w="423" w:type="dxa"/>
            <w:vMerge/>
          </w:tcPr>
          <w:p w14:paraId="72520961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03EC2D3" w14:textId="77777777" w:rsidR="003D1B71" w:rsidRDefault="003D1B71" w:rsidP="005801E5">
            <w:pPr>
              <w:pStyle w:val="Heading1"/>
            </w:pPr>
          </w:p>
        </w:tc>
      </w:tr>
      <w:tr w:rsidR="003D1B71" w14:paraId="50D5A957" w14:textId="77777777" w:rsidTr="003D1B71">
        <w:trPr>
          <w:trHeight w:val="2448"/>
        </w:trPr>
        <w:tc>
          <w:tcPr>
            <w:tcW w:w="720" w:type="dxa"/>
          </w:tcPr>
          <w:p w14:paraId="2C3AF38C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6C9DFC60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03E7E9C3" w14:textId="77777777" w:rsidR="003D1B71" w:rsidRDefault="003D1B71" w:rsidP="00222466"/>
        </w:tc>
        <w:tc>
          <w:tcPr>
            <w:tcW w:w="6607" w:type="dxa"/>
            <w:vMerge/>
          </w:tcPr>
          <w:p w14:paraId="72FF8D1E" w14:textId="77777777" w:rsidR="003D1B71" w:rsidRDefault="003D1B71" w:rsidP="00222466"/>
        </w:tc>
      </w:tr>
    </w:tbl>
    <w:p w14:paraId="2FCE48BF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23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F719E5" w14:textId="77777777" w:rsidR="00286367" w:rsidRDefault="00286367" w:rsidP="00590471">
      <w:r>
        <w:separator/>
      </w:r>
    </w:p>
  </w:endnote>
  <w:endnote w:type="continuationSeparator" w:id="0">
    <w:p w14:paraId="398F582E" w14:textId="77777777" w:rsidR="00286367" w:rsidRDefault="0028636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9D53A3" w14:textId="77777777" w:rsidR="00286367" w:rsidRDefault="00286367" w:rsidP="00590471">
      <w:r>
        <w:separator/>
      </w:r>
    </w:p>
  </w:footnote>
  <w:footnote w:type="continuationSeparator" w:id="0">
    <w:p w14:paraId="5FF46EAB" w14:textId="77777777" w:rsidR="00286367" w:rsidRDefault="0028636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523713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EAE303B" wp14:editId="3B7D1463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C784454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70211FF"/>
    <w:multiLevelType w:val="hybridMultilevel"/>
    <w:tmpl w:val="AB263A9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422519"/>
    <w:multiLevelType w:val="hybridMultilevel"/>
    <w:tmpl w:val="FCD654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CF0CE3"/>
    <w:multiLevelType w:val="hybridMultilevel"/>
    <w:tmpl w:val="02B4013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DD293D"/>
    <w:multiLevelType w:val="hybridMultilevel"/>
    <w:tmpl w:val="A7865A6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2663C8"/>
    <w:multiLevelType w:val="hybridMultilevel"/>
    <w:tmpl w:val="579690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4403A1"/>
    <w:multiLevelType w:val="hybridMultilevel"/>
    <w:tmpl w:val="A9E2BAC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7"/>
  </w:num>
  <w:num w:numId="5">
    <w:abstractNumId w:val="5"/>
  </w:num>
  <w:num w:numId="6">
    <w:abstractNumId w:val="6"/>
  </w:num>
  <w:num w:numId="7">
    <w:abstractNumId w:val="4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078"/>
    <w:rsid w:val="000060B1"/>
    <w:rsid w:val="00060042"/>
    <w:rsid w:val="0008685D"/>
    <w:rsid w:val="00090860"/>
    <w:rsid w:val="00112FD7"/>
    <w:rsid w:val="00150ABD"/>
    <w:rsid w:val="0016121E"/>
    <w:rsid w:val="001946FC"/>
    <w:rsid w:val="00222466"/>
    <w:rsid w:val="0024753C"/>
    <w:rsid w:val="00276026"/>
    <w:rsid w:val="00286367"/>
    <w:rsid w:val="00293B5D"/>
    <w:rsid w:val="002B4549"/>
    <w:rsid w:val="00306313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0089E"/>
    <w:rsid w:val="00512DDB"/>
    <w:rsid w:val="00565C77"/>
    <w:rsid w:val="0056708E"/>
    <w:rsid w:val="005801E5"/>
    <w:rsid w:val="00590471"/>
    <w:rsid w:val="005D01FA"/>
    <w:rsid w:val="005D6078"/>
    <w:rsid w:val="00653E17"/>
    <w:rsid w:val="006A08E8"/>
    <w:rsid w:val="006D79A8"/>
    <w:rsid w:val="0072353B"/>
    <w:rsid w:val="007270C2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B4356"/>
    <w:rsid w:val="008C024F"/>
    <w:rsid w:val="008C2CFC"/>
    <w:rsid w:val="00912DC8"/>
    <w:rsid w:val="009475DC"/>
    <w:rsid w:val="00967B93"/>
    <w:rsid w:val="009749C8"/>
    <w:rsid w:val="009D090F"/>
    <w:rsid w:val="00A31464"/>
    <w:rsid w:val="00A31B16"/>
    <w:rsid w:val="00A33613"/>
    <w:rsid w:val="00A47A8D"/>
    <w:rsid w:val="00AC6C7E"/>
    <w:rsid w:val="00B35B98"/>
    <w:rsid w:val="00B4158A"/>
    <w:rsid w:val="00B6466C"/>
    <w:rsid w:val="00BB1B5D"/>
    <w:rsid w:val="00BC22C7"/>
    <w:rsid w:val="00BD195A"/>
    <w:rsid w:val="00C07240"/>
    <w:rsid w:val="00C1066B"/>
    <w:rsid w:val="00C14078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38236E8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5D60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5D60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github.com/isheunesutembo/TB-Computer-Aided-Diagnosis-Using-Deep-Learning" TargetMode="Externa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hyperlink" Target="https://coursera.org/share/ee29762cc771fa2c53f74cc5936773e9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coursera.org/share/0b3971b19b56a19e128d795fc983b189" TargetMode="External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header" Target="header1.xml"/><Relationship Id="rId10" Type="http://schemas.openxmlformats.org/officeDocument/2006/relationships/image" Target="media/image1.jpeg"/><Relationship Id="rId19" Type="http://schemas.openxmlformats.org/officeDocument/2006/relationships/image" Target="media/image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isheunesutembo/Predicting-House-Prices-Using-Random-Forest-Flask-Web-Application" TargetMode="External"/><Relationship Id="rId22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sheunesu\AppData\Roaming\Microsoft\Templates\Blue%20spheres%20resume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3</Pages>
  <Words>412</Words>
  <Characters>2351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2020-12-23T21:35:00Z</dcterms:created>
  <dcterms:modified xsi:type="dcterms:W3CDTF">2021-02-24T20:44:00Z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